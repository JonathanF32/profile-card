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552883" w:rsidRDefault="002A1C04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3pt;height:141pt">
                  <v:imagedata r:id="rId10" o:title="Proyecto Quitar fondo"/>
                </v:shape>
              </w:pic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BB6180" w:rsidP="00BB6180">
            <w:pPr>
              <w:pStyle w:val="Puesto"/>
            </w:pPr>
            <w:r>
              <w:t>Jonathan Lisandro Flores</w:t>
            </w:r>
          </w:p>
        </w:tc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552883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  <w:i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DFB123F25975447B9D21916159AEA96B"/>
              </w:placeholder>
              <w:temporary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:rsidR="003D1B71" w:rsidRPr="00665F95" w:rsidRDefault="00BB6180" w:rsidP="00665F95">
            <w:pPr>
              <w:pStyle w:val="Fechas"/>
              <w:spacing w:line="216" w:lineRule="auto"/>
            </w:pPr>
            <w:r>
              <w:t>Julio 2022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 xml:space="preserve">Actualizada </w:t>
            </w:r>
            <w:proofErr w:type="spellStart"/>
            <w:r>
              <w:t>Travel</w:t>
            </w:r>
            <w:proofErr w:type="spellEnd"/>
            <w:r>
              <w:t xml:space="preserve"> Rock S.A</w:t>
            </w:r>
          </w:p>
          <w:p w:rsidR="002D213F" w:rsidRDefault="00BB6180" w:rsidP="00665F95">
            <w:pPr>
              <w:pStyle w:val="Experiencia"/>
              <w:spacing w:line="216" w:lineRule="auto"/>
            </w:pPr>
            <w:r>
              <w:t xml:space="preserve">Jefe de caja, encargado de facturación encargado de cuentas corrientes, atención al cliente organización de documentación del </w:t>
            </w:r>
            <w:r w:rsidR="002D213F">
              <w:t>pasajero</w:t>
            </w:r>
            <w:r>
              <w:t>, reintegros y cheques.</w:t>
            </w:r>
          </w:p>
          <w:p w:rsidR="003E3328" w:rsidRDefault="003E3328" w:rsidP="003E3328">
            <w:pPr>
              <w:pStyle w:val="Fechas"/>
              <w:spacing w:line="216" w:lineRule="auto"/>
            </w:pPr>
            <w:r>
              <w:t>Marzo 2022</w:t>
            </w:r>
            <w:r w:rsidRPr="00665F95">
              <w:rPr>
                <w:rFonts w:eastAsia="Calibri"/>
                <w:lang w:bidi="es-ES"/>
              </w:rPr>
              <w:t>-</w:t>
            </w:r>
            <w:r>
              <w:t xml:space="preserve">Julio 2022 </w:t>
            </w:r>
            <w:proofErr w:type="spellStart"/>
            <w:r>
              <w:t>Authogar</w:t>
            </w:r>
            <w:proofErr w:type="spellEnd"/>
          </w:p>
          <w:p w:rsidR="002D213F" w:rsidRDefault="003E3328" w:rsidP="00665F95">
            <w:pPr>
              <w:pStyle w:val="Experiencia"/>
              <w:spacing w:line="216" w:lineRule="auto"/>
            </w:pPr>
            <w:r>
              <w:t>Cajero: Apertura y cierre del puesto de cobranza, asesoramiento y atención al cliente, detectar corregir y comunicar errores de di</w:t>
            </w:r>
            <w:r w:rsidR="002D213F">
              <w:t xml:space="preserve">nero, manejo de </w:t>
            </w:r>
            <w:proofErr w:type="spellStart"/>
            <w:r w:rsidR="002D213F">
              <w:t>posnet</w:t>
            </w:r>
            <w:proofErr w:type="spellEnd"/>
            <w:r w:rsidR="002D213F">
              <w:t>, moneda extranjera notas de crédito, etc.</w:t>
            </w:r>
          </w:p>
          <w:p w:rsidR="003E3328" w:rsidRDefault="003E3328" w:rsidP="003E3328">
            <w:pPr>
              <w:pStyle w:val="Fechas"/>
              <w:spacing w:line="216" w:lineRule="auto"/>
            </w:pPr>
            <w:r>
              <w:t xml:space="preserve">Agosto 2020 – Octubre 2022 2021 Puma </w:t>
            </w:r>
          </w:p>
          <w:p w:rsidR="002D213F" w:rsidRDefault="003E3328" w:rsidP="00665F95">
            <w:pPr>
              <w:pStyle w:val="Experiencia"/>
              <w:spacing w:line="216" w:lineRule="auto"/>
            </w:pPr>
            <w:r>
              <w:t>Cajero: Apertura y cierre del puesto de cobranza, apertura y cierre de sucursal. Armado de planillas (</w:t>
            </w:r>
            <w:proofErr w:type="spellStart"/>
            <w:r>
              <w:t>selling</w:t>
            </w:r>
            <w:proofErr w:type="spellEnd"/>
            <w:r>
              <w:t xml:space="preserve"> </w:t>
            </w:r>
            <w:proofErr w:type="spellStart"/>
            <w:r>
              <w:t>game</w:t>
            </w:r>
            <w:proofErr w:type="spellEnd"/>
            <w:r>
              <w:t xml:space="preserve"> plan, de productividad, horarios, vacaciones, </w:t>
            </w:r>
            <w:proofErr w:type="spellStart"/>
            <w:r>
              <w:t>etc</w:t>
            </w:r>
            <w:proofErr w:type="spellEnd"/>
            <w:r>
              <w:t xml:space="preserve">) </w:t>
            </w:r>
            <w:r w:rsidR="002D213F">
              <w:t>Atención</w:t>
            </w:r>
            <w:r>
              <w:t xml:space="preserve"> y orientación al cliente, controles de calidad, controles de mercadería, notas de crédito, pago a </w:t>
            </w:r>
            <w:r w:rsidR="002D213F">
              <w:t>proveedores</w:t>
            </w:r>
            <w:r>
              <w:t xml:space="preserve"> y facturación.</w:t>
            </w:r>
          </w:p>
          <w:p w:rsidR="00BB6180" w:rsidRDefault="00BB6180" w:rsidP="00BB6180">
            <w:pPr>
              <w:pStyle w:val="Fechas"/>
              <w:spacing w:line="216" w:lineRule="auto"/>
            </w:pPr>
            <w:r>
              <w:t>Junio 2016 – Marzo 2019 Red informática de pagos S.A</w:t>
            </w:r>
          </w:p>
          <w:p w:rsidR="003E3328" w:rsidRDefault="00BB6180" w:rsidP="00BB6180">
            <w:pPr>
              <w:pStyle w:val="Experiencia"/>
              <w:spacing w:line="216" w:lineRule="auto"/>
            </w:pPr>
            <w:r>
              <w:t>Cajero: Apertura, desarrollo y cierre del puesto de cobranz</w:t>
            </w:r>
            <w:r w:rsidR="003E3328">
              <w:t>a</w:t>
            </w:r>
            <w:r>
              <w:t>. Asesoramiento y atención al cliente. Detectar, corregir y comunicar errores de dinero</w:t>
            </w:r>
            <w:r w:rsidR="003E3328">
              <w:t xml:space="preserve">, documentos y de sistema. Ofrecer toda la gama de servicios RIPSA. Manejo y cambio de moneda extrajera, cobranza con cheques, notas de crédito, manejo de </w:t>
            </w:r>
            <w:r w:rsidR="002D213F">
              <w:t>préstamos</w:t>
            </w:r>
            <w:r w:rsidR="003E3328">
              <w:t xml:space="preserve"> y giros variados.</w:t>
            </w:r>
          </w:p>
          <w:p w:rsidR="003E3328" w:rsidRDefault="003E3328" w:rsidP="003E3328">
            <w:pPr>
              <w:pStyle w:val="Fechas"/>
              <w:spacing w:line="216" w:lineRule="auto"/>
            </w:pPr>
            <w:r>
              <w:t xml:space="preserve">Noviembre 2015 – Febrero 2015 </w:t>
            </w:r>
            <w:proofErr w:type="spellStart"/>
            <w:r>
              <w:t>Makro</w:t>
            </w:r>
            <w:proofErr w:type="spellEnd"/>
          </w:p>
          <w:p w:rsidR="003E3328" w:rsidRDefault="003E3328" w:rsidP="003E3328">
            <w:pPr>
              <w:spacing w:line="216" w:lineRule="auto"/>
            </w:pPr>
            <w:r>
              <w:t xml:space="preserve">Cajero: Apertura y cierre del puesto de </w:t>
            </w:r>
            <w:r w:rsidR="002D213F">
              <w:t>cobranza</w:t>
            </w:r>
            <w:r>
              <w:t>, asesoramiento y atención al cliente.</w:t>
            </w:r>
          </w:p>
          <w:p w:rsidR="002D213F" w:rsidRDefault="002D213F" w:rsidP="003E3328">
            <w:pPr>
              <w:spacing w:line="216" w:lineRule="auto"/>
            </w:pPr>
          </w:p>
          <w:p w:rsidR="003E3328" w:rsidRDefault="003E3328" w:rsidP="003E3328">
            <w:pPr>
              <w:pStyle w:val="Fechas"/>
              <w:spacing w:line="216" w:lineRule="auto"/>
            </w:pPr>
          </w:p>
          <w:p w:rsidR="003E3328" w:rsidRDefault="003E3328" w:rsidP="003E3328">
            <w:pPr>
              <w:pStyle w:val="Fechas"/>
              <w:spacing w:line="216" w:lineRule="auto"/>
            </w:pPr>
            <w:r>
              <w:t xml:space="preserve">Junio 2011 – Julio  2015 </w:t>
            </w:r>
            <w:proofErr w:type="spellStart"/>
            <w:r>
              <w:t>Intermar</w:t>
            </w:r>
            <w:proofErr w:type="spellEnd"/>
            <w:r>
              <w:t xml:space="preserve"> Bingos S.A</w:t>
            </w:r>
          </w:p>
          <w:p w:rsidR="003E3328" w:rsidRDefault="002D213F" w:rsidP="003E3328">
            <w:pPr>
              <w:spacing w:line="216" w:lineRule="auto"/>
            </w:pPr>
            <w:r>
              <w:t>Atención</w:t>
            </w:r>
            <w:r w:rsidR="003E3328">
              <w:t xml:space="preserve"> al </w:t>
            </w:r>
            <w:proofErr w:type="spellStart"/>
            <w:r w:rsidR="003E3328">
              <w:t>publico</w:t>
            </w:r>
            <w:proofErr w:type="spellEnd"/>
            <w:r w:rsidR="003E3328">
              <w:t xml:space="preserve">, venta en sala de </w:t>
            </w:r>
            <w:proofErr w:type="spellStart"/>
            <w:r w:rsidR="003E3328">
              <w:t>maquinas</w:t>
            </w:r>
            <w:proofErr w:type="spellEnd"/>
            <w:r w:rsidR="003E3328">
              <w:t xml:space="preserve"> y Bingo, manejo de ruletas y caja, pago de premios.</w:t>
            </w:r>
          </w:p>
          <w:sdt>
            <w:sdtPr>
              <w:id w:val="-1554227259"/>
              <w:placeholder>
                <w:docPart w:val="72F61131029F41BC886729D6C6DAEA1D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:rsidR="003D1B71" w:rsidRPr="00665F95" w:rsidRDefault="00BB6180" w:rsidP="00665F95">
            <w:pPr>
              <w:pStyle w:val="Nombredelaescuela"/>
              <w:spacing w:line="216" w:lineRule="auto"/>
            </w:pPr>
            <w:r>
              <w:t>Mar del plata</w:t>
            </w:r>
          </w:p>
          <w:p w:rsidR="003D1B71" w:rsidRDefault="00BB6180" w:rsidP="00665F95">
            <w:pPr>
              <w:pStyle w:val="Listaconvietas"/>
              <w:spacing w:line="216" w:lineRule="auto"/>
            </w:pPr>
            <w:r>
              <w:t xml:space="preserve">Pascuala </w:t>
            </w:r>
            <w:proofErr w:type="spellStart"/>
            <w:r>
              <w:t>Mugaburu</w:t>
            </w:r>
            <w:proofErr w:type="spellEnd"/>
            <w:r>
              <w:t xml:space="preserve"> Primaria Completa</w:t>
            </w:r>
          </w:p>
          <w:p w:rsidR="00BB6180" w:rsidRDefault="00BB6180" w:rsidP="00665F95">
            <w:pPr>
              <w:pStyle w:val="Listaconvietas"/>
              <w:spacing w:line="216" w:lineRule="auto"/>
            </w:pPr>
            <w:r>
              <w:t xml:space="preserve">Escuela Media N°2 Secundaria completa con orientación en ciencias </w:t>
            </w:r>
            <w:r w:rsidR="002D213F">
              <w:t>Naturales</w:t>
            </w:r>
          </w:p>
          <w:p w:rsidR="003D1B71" w:rsidRDefault="00BB6180" w:rsidP="00983884">
            <w:pPr>
              <w:pStyle w:val="Listaconvietas"/>
              <w:spacing w:line="216" w:lineRule="auto"/>
            </w:pPr>
            <w:proofErr w:type="spellStart"/>
            <w:r>
              <w:t>Alura</w:t>
            </w:r>
            <w:proofErr w:type="spellEnd"/>
            <w:r>
              <w:t xml:space="preserve"> </w:t>
            </w:r>
            <w:proofErr w:type="spellStart"/>
            <w:r>
              <w:t>Latam</w:t>
            </w:r>
            <w:proofErr w:type="spellEnd"/>
            <w:r>
              <w:t xml:space="preserve"> actualmente cursando programació</w:t>
            </w:r>
            <w:r w:rsidR="00983884">
              <w:t>n con especialización Front-</w:t>
            </w:r>
            <w:proofErr w:type="spellStart"/>
            <w:r w:rsidR="00983884">
              <w:t>End</w:t>
            </w:r>
            <w:proofErr w:type="spellEnd"/>
          </w:p>
          <w:p w:rsidR="00983884" w:rsidRPr="00983884" w:rsidRDefault="00983884" w:rsidP="00983884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</w:pPr>
            <w:bookmarkStart w:id="0" w:name="_GoBack"/>
            <w:bookmarkEnd w:id="0"/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552883" w:rsidRDefault="003D1B71">
            <w:pPr>
              <w:pStyle w:val="Textoindependiente"/>
              <w:kinsoku w:val="0"/>
              <w:overflowPunct w:val="0"/>
              <w:rPr>
                <w:i/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552883" w:rsidRDefault="003D1B71">
            <w:pPr>
              <w:pStyle w:val="Textoindependiente"/>
              <w:kinsoku w:val="0"/>
              <w:overflowPunct w:val="0"/>
              <w:rPr>
                <w:i/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552883" w:rsidRDefault="003D1B71" w:rsidP="006D79A8">
            <w:pPr>
              <w:pStyle w:val="Informacin"/>
              <w:jc w:val="center"/>
              <w:rPr>
                <w:i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5288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i/>
                <w:color w:val="666666"/>
                <w:lang w:val="es-ES_tradnl"/>
              </w:rPr>
            </w:pPr>
            <w:r w:rsidRPr="00552883">
              <w:rPr>
                <w:i/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8E7772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52883" w:rsidRDefault="00BB6180" w:rsidP="00380FD1">
            <w:pPr>
              <w:pStyle w:val="Informacin"/>
              <w:rPr>
                <w:i/>
                <w:lang w:val="es-ES_tradnl"/>
              </w:rPr>
            </w:pPr>
            <w:r w:rsidRPr="00552883">
              <w:rPr>
                <w:i/>
                <w:lang w:val="es-ES_tradnl"/>
              </w:rPr>
              <w:t>San Juan 3052 1° ”G”</w:t>
            </w:r>
          </w:p>
          <w:p w:rsidR="003D1B71" w:rsidRPr="00552883" w:rsidRDefault="002A1C04" w:rsidP="00380FD1">
            <w:pPr>
              <w:pStyle w:val="Informacin"/>
              <w:rPr>
                <w:i/>
                <w:lang w:val="es-ES_tradnl"/>
              </w:rPr>
            </w:pPr>
            <w:sdt>
              <w:sdtPr>
                <w:rPr>
                  <w:i/>
                  <w:lang w:val="es-ES_tradnl"/>
                </w:rPr>
                <w:id w:val="-798381348"/>
                <w:placeholder>
                  <w:docPart w:val="74E2A4982CF34011A41DA499E22FF181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52883">
                  <w:rPr>
                    <w:i/>
                    <w:lang w:val="es-ES_tradnl" w:bidi="es-ES"/>
                  </w:rPr>
                  <w:t>[Ciudad, código postal]</w:t>
                </w:r>
              </w:sdtContent>
            </w:sdt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552883" w:rsidRDefault="003D1B71" w:rsidP="00222466">
            <w:pPr>
              <w:pStyle w:val="Sinespaciado"/>
              <w:rPr>
                <w:i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552883" w:rsidRDefault="003D1B71" w:rsidP="00222466">
            <w:pPr>
              <w:pStyle w:val="Sinespaciado"/>
              <w:rPr>
                <w:i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552883" w:rsidRDefault="003D1B71" w:rsidP="006D79A8">
            <w:pPr>
              <w:pStyle w:val="Informacin"/>
              <w:jc w:val="center"/>
              <w:rPr>
                <w:i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52883" w:rsidRDefault="003D1B71" w:rsidP="006D79A8">
            <w:pPr>
              <w:pStyle w:val="Informacin"/>
              <w:jc w:val="center"/>
              <w:rPr>
                <w:i/>
                <w:color w:val="666666"/>
                <w:lang w:val="es-ES_tradnl"/>
              </w:rPr>
            </w:pPr>
            <w:r w:rsidRPr="00552883">
              <w:rPr>
                <w:i/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4A41EF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52883" w:rsidRDefault="00BB6180" w:rsidP="00BB6180">
            <w:pPr>
              <w:pStyle w:val="Informacin"/>
              <w:rPr>
                <w:i/>
                <w:lang w:val="es-ES_tradnl"/>
              </w:rPr>
            </w:pPr>
            <w:r w:rsidRPr="00552883">
              <w:rPr>
                <w:i/>
                <w:lang w:val="es-ES_tradnl"/>
              </w:rPr>
              <w:t>2234-486784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552883" w:rsidRDefault="003D1B71" w:rsidP="00B6466C">
            <w:pPr>
              <w:pStyle w:val="Sinespaciado"/>
              <w:rPr>
                <w:i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552883" w:rsidRDefault="003D1B71" w:rsidP="00B6466C">
            <w:pPr>
              <w:pStyle w:val="Sinespaciado"/>
              <w:rPr>
                <w:i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552883" w:rsidRDefault="003D1B71" w:rsidP="006D79A8">
            <w:pPr>
              <w:pStyle w:val="Informacin"/>
              <w:jc w:val="center"/>
              <w:rPr>
                <w:i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52883" w:rsidRDefault="003D1B71" w:rsidP="006D79A8">
            <w:pPr>
              <w:pStyle w:val="Informacin"/>
              <w:jc w:val="center"/>
              <w:rPr>
                <w:i/>
                <w:color w:val="666666"/>
                <w:lang w:val="es-ES_tradnl"/>
              </w:rPr>
            </w:pPr>
            <w:r w:rsidRPr="00552883">
              <w:rPr>
                <w:i/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63D321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52883" w:rsidRDefault="00BB6180" w:rsidP="00BB6180">
            <w:pPr>
              <w:pStyle w:val="Informacin"/>
              <w:rPr>
                <w:i/>
                <w:lang w:val="es-ES_tradnl"/>
              </w:rPr>
            </w:pPr>
            <w:r w:rsidRPr="00552883">
              <w:rPr>
                <w:i/>
                <w:lang w:val="es-ES_tradnl"/>
              </w:rPr>
              <w:t>floresjonathanlisandro@hotmail.com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552883" w:rsidRDefault="003D1B71" w:rsidP="00B6466C">
            <w:pPr>
              <w:pStyle w:val="Sinespaciado"/>
              <w:rPr>
                <w:i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552883" w:rsidRDefault="003D1B71" w:rsidP="00B6466C">
            <w:pPr>
              <w:pStyle w:val="Sinespaciado"/>
              <w:rPr>
                <w:i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552883" w:rsidRDefault="003D1B71" w:rsidP="006D79A8">
            <w:pPr>
              <w:pStyle w:val="Informacin"/>
              <w:jc w:val="center"/>
              <w:rPr>
                <w:i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52883" w:rsidRDefault="003D1B71" w:rsidP="006D79A8">
            <w:pPr>
              <w:pStyle w:val="Informacin"/>
              <w:jc w:val="center"/>
              <w:rPr>
                <w:i/>
                <w:color w:val="666666"/>
                <w:lang w:val="es-ES_tradnl"/>
              </w:rPr>
            </w:pPr>
            <w:r w:rsidRPr="00552883">
              <w:rPr>
                <w:i/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DB5182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ZhZLTQAAJw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obO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7Bse+2gAAAAMBAAAPAAAAZHJzL2Rv&#10;d25yZXYueG1sTI9BS8NAEIXvgv9hGcGb3cQYkZhNKUU9FcFWEG/TZJqEZmdDdpuk/97Ri73MY3jD&#10;e9/ky9l2aqTBt44NxIsIFHHpqpZrA5+717snUD4gV9g5JgNn8rAsrq9yzCo38QeN21ArCWGfoYEm&#10;hD7T2pcNWfQL1xOLd3CDxSDrUOtqwEnCbafvo+hRW2xZGhrsad1QedyerIG3CadVEr+Mm+Nhff7e&#10;pe9fm5iMub2ZV8+gAs3h/xh+8QUdCmHauxNXXnUG5JHwN8VLkwTUXvQhBV3k+pK9+AE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52883" w:rsidRDefault="00BB6180" w:rsidP="00380FD1">
            <w:pPr>
              <w:pStyle w:val="Informacin"/>
              <w:rPr>
                <w:i/>
                <w:lang w:val="es-ES_tradnl"/>
              </w:rPr>
            </w:pPr>
            <w:r w:rsidRPr="00552883">
              <w:rPr>
                <w:i/>
                <w:lang w:val="es-ES_tradnl"/>
              </w:rPr>
              <w:t>https://www.linkedin.com/in/jonathan-lisandro-flores-52694613b/</w:t>
            </w: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552883" w:rsidRDefault="003D1B71" w:rsidP="00222466">
            <w:pPr>
              <w:rPr>
                <w:i/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552883" w:rsidRDefault="003D1B71" w:rsidP="00222466">
            <w:pPr>
              <w:rPr>
                <w:i/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983884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1C04" w:rsidRDefault="002A1C04" w:rsidP="00590471">
      <w:r>
        <w:separator/>
      </w:r>
    </w:p>
  </w:endnote>
  <w:endnote w:type="continuationSeparator" w:id="0">
    <w:p w:rsidR="002A1C04" w:rsidRDefault="002A1C0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1C04" w:rsidRDefault="002A1C04" w:rsidP="00590471">
      <w:r>
        <w:separator/>
      </w:r>
    </w:p>
  </w:footnote>
  <w:footnote w:type="continuationSeparator" w:id="0">
    <w:p w:rsidR="002A1C04" w:rsidRDefault="002A1C0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65F95" w:rsidRDefault="00310F17" w:rsidP="00060042">
    <w:pPr>
      <w:pStyle w:val="Textoindependiente"/>
    </w:pPr>
    <w:r w:rsidRPr="00CA16E3"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517745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180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928F2"/>
    <w:rsid w:val="002A1C04"/>
    <w:rsid w:val="002B4549"/>
    <w:rsid w:val="002D213F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3328"/>
    <w:rsid w:val="003E73F9"/>
    <w:rsid w:val="004E158A"/>
    <w:rsid w:val="00552883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97FFE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83884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B6180"/>
    <w:rsid w:val="00BC22C7"/>
    <w:rsid w:val="00BD195A"/>
    <w:rsid w:val="00C07240"/>
    <w:rsid w:val="00C14078"/>
    <w:rsid w:val="00CA16E3"/>
    <w:rsid w:val="00CE1E3D"/>
    <w:rsid w:val="00D0373F"/>
    <w:rsid w:val="00D053FA"/>
    <w:rsid w:val="00D16187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70E4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TAN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FB123F25975447B9D21916159AEA9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BA1DEE-899D-4DCC-9C38-3552647E393D}"/>
      </w:docPartPr>
      <w:docPartBody>
        <w:p w:rsidR="00C47094" w:rsidRDefault="001610D9">
          <w:pPr>
            <w:pStyle w:val="DFB123F25975447B9D21916159AEA96B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72F61131029F41BC886729D6C6DAEA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3E6451-63DE-4731-838F-4FF08AA3BA70}"/>
      </w:docPartPr>
      <w:docPartBody>
        <w:p w:rsidR="00C47094" w:rsidRDefault="001610D9">
          <w:pPr>
            <w:pStyle w:val="72F61131029F41BC886729D6C6DAEA1D"/>
          </w:pPr>
          <w:r w:rsidRPr="00F20161">
            <w:t>Formación</w:t>
          </w:r>
        </w:p>
      </w:docPartBody>
    </w:docPart>
    <w:docPart>
      <w:docPartPr>
        <w:name w:val="74E2A4982CF34011A41DA499E22FF1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D55915-CD31-4071-A356-BD1F22059008}"/>
      </w:docPartPr>
      <w:docPartBody>
        <w:p w:rsidR="00C47094" w:rsidRDefault="001610D9">
          <w:pPr>
            <w:pStyle w:val="74E2A4982CF34011A41DA499E22FF181"/>
          </w:pPr>
          <w:r w:rsidRPr="00CA16E3">
            <w:rPr>
              <w:lang w:val="es-ES_tradnl" w:bidi="es-ES"/>
            </w:rPr>
            <w:t>[Ciudad, código postal]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9E0"/>
    <w:rsid w:val="001610D9"/>
    <w:rsid w:val="00A349E0"/>
    <w:rsid w:val="00BD3A0B"/>
    <w:rsid w:val="00C47094"/>
    <w:rsid w:val="00CB7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13B4B010FF433FAEE4F546067FA5BF">
    <w:name w:val="4413B4B010FF433FAEE4F546067FA5BF"/>
  </w:style>
  <w:style w:type="paragraph" w:customStyle="1" w:styleId="337786F71CAA48AC955B597C70F78895">
    <w:name w:val="337786F71CAA48AC955B597C70F78895"/>
  </w:style>
  <w:style w:type="paragraph" w:customStyle="1" w:styleId="DFB123F25975447B9D21916159AEA96B">
    <w:name w:val="DFB123F25975447B9D21916159AEA96B"/>
  </w:style>
  <w:style w:type="paragraph" w:customStyle="1" w:styleId="045FE344D90147B78C990D1021CFE625">
    <w:name w:val="045FE344D90147B78C990D1021CFE625"/>
  </w:style>
  <w:style w:type="paragraph" w:customStyle="1" w:styleId="3BBA5B3988FF486D900FBB29BFA4A1F9">
    <w:name w:val="3BBA5B3988FF486D900FBB29BFA4A1F9"/>
  </w:style>
  <w:style w:type="paragraph" w:customStyle="1" w:styleId="73A36CBE0968445C9302D80D7FC820CE">
    <w:name w:val="73A36CBE0968445C9302D80D7FC820CE"/>
  </w:style>
  <w:style w:type="paragraph" w:customStyle="1" w:styleId="55B7CCBF5B474DE5B9136AE790BE2C51">
    <w:name w:val="55B7CCBF5B474DE5B9136AE790BE2C51"/>
  </w:style>
  <w:style w:type="paragraph" w:customStyle="1" w:styleId="A87378EAF8054DBD863282742C211387">
    <w:name w:val="A87378EAF8054DBD863282742C211387"/>
  </w:style>
  <w:style w:type="paragraph" w:customStyle="1" w:styleId="4786D46FA3FC4559836CE4A9B0D9F579">
    <w:name w:val="4786D46FA3FC4559836CE4A9B0D9F579"/>
  </w:style>
  <w:style w:type="paragraph" w:customStyle="1" w:styleId="B36710F2E4984961B644F3F810AF8844">
    <w:name w:val="B36710F2E4984961B644F3F810AF8844"/>
  </w:style>
  <w:style w:type="paragraph" w:customStyle="1" w:styleId="87790FBADAB4481B82BA74994D80218B">
    <w:name w:val="87790FBADAB4481B82BA74994D80218B"/>
  </w:style>
  <w:style w:type="paragraph" w:customStyle="1" w:styleId="6FC34247652F4803AD59BFA89A773A8F">
    <w:name w:val="6FC34247652F4803AD59BFA89A773A8F"/>
  </w:style>
  <w:style w:type="paragraph" w:customStyle="1" w:styleId="FBF68A616CF14002B77C573CD14C3338">
    <w:name w:val="FBF68A616CF14002B77C573CD14C3338"/>
  </w:style>
  <w:style w:type="paragraph" w:customStyle="1" w:styleId="8A68FE084D074246AB2BFEEBCAA8BBEA">
    <w:name w:val="8A68FE084D074246AB2BFEEBCAA8BBEA"/>
  </w:style>
  <w:style w:type="paragraph" w:customStyle="1" w:styleId="6C2817B4045F4F0482A66D637F420BB8">
    <w:name w:val="6C2817B4045F4F0482A66D637F420BB8"/>
  </w:style>
  <w:style w:type="paragraph" w:customStyle="1" w:styleId="D3EFF0829A36407F8BE80D3679198743">
    <w:name w:val="D3EFF0829A36407F8BE80D3679198743"/>
  </w:style>
  <w:style w:type="paragraph" w:customStyle="1" w:styleId="ECA0B0CEE4A54D8098829D4B06FCA77D">
    <w:name w:val="ECA0B0CEE4A54D8098829D4B06FCA77D"/>
  </w:style>
  <w:style w:type="paragraph" w:customStyle="1" w:styleId="DCE1203E11224206BC0E9C950ED1B6D5">
    <w:name w:val="DCE1203E11224206BC0E9C950ED1B6D5"/>
  </w:style>
  <w:style w:type="paragraph" w:customStyle="1" w:styleId="7EB8F628CAA84E768D7A71ECE0BA40E7">
    <w:name w:val="7EB8F628CAA84E768D7A71ECE0BA40E7"/>
  </w:style>
  <w:style w:type="paragraph" w:customStyle="1" w:styleId="72F61131029F41BC886729D6C6DAEA1D">
    <w:name w:val="72F61131029F41BC886729D6C6DAEA1D"/>
  </w:style>
  <w:style w:type="paragraph" w:customStyle="1" w:styleId="CC206D43B53C46ACBB695AB4E603603D">
    <w:name w:val="CC206D43B53C46ACBB695AB4E603603D"/>
  </w:style>
  <w:style w:type="paragraph" w:customStyle="1" w:styleId="BC16C87F040A469781A314F82D9F015A">
    <w:name w:val="BC16C87F040A469781A314F82D9F015A"/>
  </w:style>
  <w:style w:type="paragraph" w:customStyle="1" w:styleId="1C6F23769AD149D7B01B8E5799E600C3">
    <w:name w:val="1C6F23769AD149D7B01B8E5799E600C3"/>
  </w:style>
  <w:style w:type="paragraph" w:customStyle="1" w:styleId="5233B2AE10EB4355A05A4AD01DAFCC99">
    <w:name w:val="5233B2AE10EB4355A05A4AD01DAFCC99"/>
  </w:style>
  <w:style w:type="paragraph" w:customStyle="1" w:styleId="106ECE5F95914F869F47A3BA64CAE811">
    <w:name w:val="106ECE5F95914F869F47A3BA64CAE811"/>
  </w:style>
  <w:style w:type="paragraph" w:customStyle="1" w:styleId="DA5B8A11C9844D92BE407EAFD1345077">
    <w:name w:val="DA5B8A11C9844D92BE407EAFD1345077"/>
  </w:style>
  <w:style w:type="paragraph" w:customStyle="1" w:styleId="0F1CCAFEDBBF47B58D6FF79FC44F2888">
    <w:name w:val="0F1CCAFEDBBF47B58D6FF79FC44F2888"/>
  </w:style>
  <w:style w:type="paragraph" w:customStyle="1" w:styleId="D80ACFE862154E8692809E250E296F26">
    <w:name w:val="D80ACFE862154E8692809E250E296F26"/>
  </w:style>
  <w:style w:type="paragraph" w:customStyle="1" w:styleId="D84434D5C7B844FE831FE81FB320D566">
    <w:name w:val="D84434D5C7B844FE831FE81FB320D566"/>
  </w:style>
  <w:style w:type="paragraph" w:customStyle="1" w:styleId="4C1155366BAD46148395E6A9EB13A64A">
    <w:name w:val="4C1155366BAD46148395E6A9EB13A64A"/>
  </w:style>
  <w:style w:type="paragraph" w:customStyle="1" w:styleId="74E2A4982CF34011A41DA499E22FF181">
    <w:name w:val="74E2A4982CF34011A41DA499E22FF181"/>
  </w:style>
  <w:style w:type="paragraph" w:customStyle="1" w:styleId="9D61FD4DBDC54E45B4E0100952E0C2BC">
    <w:name w:val="9D61FD4DBDC54E45B4E0100952E0C2BC"/>
  </w:style>
  <w:style w:type="paragraph" w:customStyle="1" w:styleId="90965E143489468B8FD4D410919C3833">
    <w:name w:val="90965E143489468B8FD4D410919C3833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0C09D079DDC84E6684297958F9BB96E6">
    <w:name w:val="0C09D079DDC84E6684297958F9BB96E6"/>
  </w:style>
  <w:style w:type="paragraph" w:customStyle="1" w:styleId="61059C1F51D442FB8C00202B26235FA3">
    <w:name w:val="61059C1F51D442FB8C00202B26235FA3"/>
    <w:rsid w:val="00A349E0"/>
  </w:style>
  <w:style w:type="paragraph" w:customStyle="1" w:styleId="A6AFD8357D4549E48D90E71129DC59A6">
    <w:name w:val="A6AFD8357D4549E48D90E71129DC59A6"/>
    <w:rsid w:val="00A349E0"/>
  </w:style>
  <w:style w:type="paragraph" w:customStyle="1" w:styleId="8BB3DB7224D844B8A45A55F15854BDBA">
    <w:name w:val="8BB3DB7224D844B8A45A55F15854BDBA"/>
    <w:rsid w:val="00A349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289</Words>
  <Characters>1593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2024-09-23T14:20:00Z</dcterms:created>
  <dcterms:modified xsi:type="dcterms:W3CDTF">2024-09-23T14:56:00Z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